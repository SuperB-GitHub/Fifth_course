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2F9C61CE" w:rsidR="00791B52" w:rsidRPr="00CF257C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3B233B">
        <w:rPr>
          <w:b/>
          <w:bCs/>
          <w:sz w:val="32"/>
          <w:szCs w:val="32"/>
        </w:rPr>
        <w:t>4</w:t>
      </w:r>
    </w:p>
    <w:p w14:paraId="4D6BB494" w14:textId="35CAAA16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4729CC">
        <w:rPr>
          <w:sz w:val="32"/>
          <w:szCs w:val="32"/>
        </w:rPr>
        <w:t xml:space="preserve">Установка </w:t>
      </w:r>
      <w:r w:rsidR="003B233B">
        <w:rPr>
          <w:sz w:val="32"/>
          <w:szCs w:val="32"/>
          <w:lang w:val="en-US"/>
        </w:rPr>
        <w:t>Secret</w:t>
      </w:r>
      <w:r w:rsidR="003B233B" w:rsidRPr="003B233B">
        <w:rPr>
          <w:sz w:val="32"/>
          <w:szCs w:val="32"/>
        </w:rPr>
        <w:t xml:space="preserve"> </w:t>
      </w:r>
      <w:r w:rsidR="003B233B">
        <w:rPr>
          <w:sz w:val="32"/>
          <w:szCs w:val="32"/>
          <w:lang w:val="en-US"/>
        </w:rPr>
        <w:t>Net</w:t>
      </w:r>
      <w:r w:rsidR="003B233B" w:rsidRPr="003B233B">
        <w:rPr>
          <w:sz w:val="32"/>
          <w:szCs w:val="32"/>
        </w:rPr>
        <w:t xml:space="preserve"> </w:t>
      </w:r>
      <w:r w:rsidR="003B233B">
        <w:rPr>
          <w:sz w:val="32"/>
          <w:szCs w:val="32"/>
          <w:lang w:val="en-US"/>
        </w:rPr>
        <w:t>LSP</w:t>
      </w:r>
      <w:r w:rsidR="004729CC" w:rsidRPr="004729CC">
        <w:rPr>
          <w:sz w:val="32"/>
          <w:szCs w:val="32"/>
        </w:rPr>
        <w:t xml:space="preserve"> </w:t>
      </w:r>
      <w:r w:rsidR="004729CC">
        <w:rPr>
          <w:sz w:val="32"/>
          <w:szCs w:val="32"/>
        </w:rPr>
        <w:t>на Альт Рабочая станция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5CF08F1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0329D84E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7018F49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60CC9802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A768F2B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2589396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2C8B13CC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1776648D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2930FFA6" w14:textId="6298F37A" w:rsidR="00791B52" w:rsidRPr="00865D2C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</w:t>
            </w:r>
            <w:r w:rsidR="00A85623">
              <w:rPr>
                <w:szCs w:val="24"/>
              </w:rPr>
              <w:t>5</w:t>
            </w:r>
            <w:r w:rsidR="00DC531F">
              <w:rPr>
                <w:szCs w:val="24"/>
              </w:rPr>
              <w:t>2</w:t>
            </w:r>
          </w:p>
          <w:p w14:paraId="078BC0F6" w14:textId="77777777" w:rsidR="00C05685" w:rsidRPr="0086551E" w:rsidRDefault="00C05685">
            <w:pPr>
              <w:ind w:firstLine="0"/>
              <w:rPr>
                <w:szCs w:val="24"/>
              </w:rPr>
            </w:pPr>
          </w:p>
        </w:tc>
      </w:tr>
      <w:tr w:rsidR="00791B52" w:rsidRPr="0086551E" w14:paraId="18E04001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18F3CD1" w14:textId="6A2B1CC4" w:rsidR="00C05685" w:rsidRDefault="00DC531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1979528" w14:textId="77777777" w:rsidR="00DC531F" w:rsidRDefault="00DC531F">
            <w:pPr>
              <w:ind w:firstLine="0"/>
              <w:rPr>
                <w:szCs w:val="24"/>
              </w:rPr>
            </w:pPr>
          </w:p>
          <w:p w14:paraId="53187A95" w14:textId="77777777" w:rsidR="00C05685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C05685">
              <w:rPr>
                <w:szCs w:val="24"/>
              </w:rPr>
              <w:t xml:space="preserve"> доцент</w:t>
            </w:r>
          </w:p>
          <w:p w14:paraId="56EC28C8" w14:textId="179B17B3" w:rsidR="00DC531F" w:rsidRDefault="00A85623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Болдырихин Николай Вячеславович</w:t>
            </w:r>
          </w:p>
          <w:p w14:paraId="2525093D" w14:textId="34EF157F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 </w:t>
            </w:r>
          </w:p>
        </w:tc>
      </w:tr>
    </w:tbl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1221D6F" w14:textId="45B2411B" w:rsidR="00DC531F" w:rsidRPr="003B233B" w:rsidRDefault="00DC531F" w:rsidP="00DC531F">
      <w:pPr>
        <w:spacing w:line="360" w:lineRule="auto"/>
        <w:ind w:firstLine="0"/>
        <w:jc w:val="center"/>
        <w:rPr>
          <w:bCs/>
          <w:szCs w:val="28"/>
          <w:u w:val="single"/>
        </w:rPr>
      </w:pPr>
      <w:bookmarkStart w:id="1" w:name="_Toc205387754"/>
      <w:r w:rsidRPr="00DC531F">
        <w:rPr>
          <w:b/>
          <w:bCs/>
          <w:szCs w:val="28"/>
        </w:rPr>
        <w:lastRenderedPageBreak/>
        <w:t>Лабораторная</w:t>
      </w:r>
      <w:r w:rsidRPr="00DC531F">
        <w:rPr>
          <w:b/>
          <w:bCs/>
          <w:spacing w:val="-5"/>
          <w:szCs w:val="28"/>
        </w:rPr>
        <w:t xml:space="preserve"> </w:t>
      </w:r>
      <w:r w:rsidRPr="00DC531F">
        <w:rPr>
          <w:b/>
          <w:bCs/>
          <w:szCs w:val="28"/>
        </w:rPr>
        <w:t>работа</w:t>
      </w:r>
      <w:r w:rsidRPr="00DC531F">
        <w:rPr>
          <w:b/>
          <w:bCs/>
          <w:spacing w:val="-6"/>
          <w:szCs w:val="28"/>
        </w:rPr>
        <w:t xml:space="preserve"> </w:t>
      </w:r>
      <w:r w:rsidRPr="00DC531F">
        <w:rPr>
          <w:b/>
          <w:bCs/>
          <w:szCs w:val="28"/>
        </w:rPr>
        <w:t xml:space="preserve">№ </w:t>
      </w:r>
      <w:r w:rsidR="003B233B" w:rsidRPr="003B233B">
        <w:rPr>
          <w:b/>
          <w:bCs/>
          <w:szCs w:val="28"/>
        </w:rPr>
        <w:t>4</w:t>
      </w:r>
    </w:p>
    <w:p w14:paraId="04696056" w14:textId="124E8BB8" w:rsidR="00DC531F" w:rsidRDefault="00DC531F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  <w:r w:rsidRPr="00DC531F">
        <w:t>на тему</w:t>
      </w:r>
      <w:r w:rsidRPr="00DC531F">
        <w:rPr>
          <w:spacing w:val="-4"/>
        </w:rPr>
        <w:t xml:space="preserve"> </w:t>
      </w:r>
      <w:r w:rsidRPr="00DC531F">
        <w:t>«</w:t>
      </w:r>
      <w:r w:rsidR="003B233B">
        <w:rPr>
          <w:sz w:val="32"/>
          <w:szCs w:val="32"/>
        </w:rPr>
        <w:t xml:space="preserve">Установка </w:t>
      </w:r>
      <w:r w:rsidR="003B233B">
        <w:rPr>
          <w:sz w:val="32"/>
          <w:szCs w:val="32"/>
          <w:lang w:val="en-US"/>
        </w:rPr>
        <w:t>Secret</w:t>
      </w:r>
      <w:r w:rsidR="003B233B" w:rsidRPr="003B233B">
        <w:rPr>
          <w:sz w:val="32"/>
          <w:szCs w:val="32"/>
        </w:rPr>
        <w:t xml:space="preserve"> </w:t>
      </w:r>
      <w:r w:rsidR="003B233B">
        <w:rPr>
          <w:sz w:val="32"/>
          <w:szCs w:val="32"/>
          <w:lang w:val="en-US"/>
        </w:rPr>
        <w:t>Net</w:t>
      </w:r>
      <w:r w:rsidR="003B233B" w:rsidRPr="003B233B">
        <w:rPr>
          <w:sz w:val="32"/>
          <w:szCs w:val="32"/>
        </w:rPr>
        <w:t xml:space="preserve"> </w:t>
      </w:r>
      <w:r w:rsidR="003B233B">
        <w:rPr>
          <w:sz w:val="32"/>
          <w:szCs w:val="32"/>
          <w:lang w:val="en-US"/>
        </w:rPr>
        <w:t>LSP</w:t>
      </w:r>
      <w:r w:rsidR="003B233B" w:rsidRPr="004729CC">
        <w:rPr>
          <w:sz w:val="32"/>
          <w:szCs w:val="32"/>
        </w:rPr>
        <w:t xml:space="preserve"> </w:t>
      </w:r>
      <w:r w:rsidR="003B233B">
        <w:rPr>
          <w:sz w:val="32"/>
          <w:szCs w:val="32"/>
        </w:rPr>
        <w:t>на Альт Рабочая станция</w:t>
      </w:r>
      <w:r w:rsidRPr="00DC531F">
        <w:t>»</w:t>
      </w:r>
    </w:p>
    <w:p w14:paraId="30D7878E" w14:textId="77777777" w:rsidR="00372494" w:rsidRPr="00DC531F" w:rsidRDefault="00372494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</w:p>
    <w:p w14:paraId="10F05A1B" w14:textId="60EB0504" w:rsidR="00372494" w:rsidRPr="002E5D07" w:rsidRDefault="008C1A57" w:rsidP="00372494">
      <w:pPr>
        <w:pStyle w:val="1"/>
        <w:spacing w:line="360" w:lineRule="auto"/>
        <w:ind w:firstLine="0"/>
      </w:pPr>
      <w:r w:rsidRPr="00683BB2">
        <w:rPr>
          <w:b/>
          <w:bCs w:val="0"/>
        </w:rPr>
        <w:t>Цель</w:t>
      </w:r>
      <w:bookmarkStart w:id="2" w:name="_Toc205387769"/>
      <w:bookmarkEnd w:id="1"/>
      <w:r w:rsidR="004729CC" w:rsidRPr="009C1F6B">
        <w:rPr>
          <w:b/>
          <w:bCs w:val="0"/>
        </w:rPr>
        <w:t xml:space="preserve">: </w:t>
      </w:r>
      <w:r w:rsidR="004729CC" w:rsidRPr="002E5D07">
        <w:t>установить</w:t>
      </w:r>
      <w:r w:rsidR="002E5D07" w:rsidRPr="002E5D07">
        <w:t xml:space="preserve"> </w:t>
      </w:r>
      <w:r w:rsidR="003B233B" w:rsidRPr="003B233B">
        <w:t xml:space="preserve">Secret Net LSP </w:t>
      </w:r>
      <w:r w:rsidR="004729CC" w:rsidRPr="004729CC">
        <w:t>на Альт Рабочая станция</w:t>
      </w:r>
      <w:r w:rsidR="002E5D07" w:rsidRPr="002E5D07">
        <w:t xml:space="preserve"> и проверить корректность работы </w:t>
      </w:r>
      <w:r w:rsidR="004729CC">
        <w:t>и установки</w:t>
      </w:r>
      <w:r w:rsidR="00372494" w:rsidRPr="00372494">
        <w:rPr>
          <w:bCs w:val="0"/>
        </w:rPr>
        <w:t>.</w:t>
      </w:r>
    </w:p>
    <w:p w14:paraId="74EA6693" w14:textId="77777777" w:rsidR="0038275B" w:rsidRDefault="0038275B" w:rsidP="0038275B">
      <w:pPr>
        <w:ind w:firstLine="0"/>
      </w:pPr>
    </w:p>
    <w:p w14:paraId="5BEEC4AB" w14:textId="77777777" w:rsidR="0038275B" w:rsidRPr="0038275B" w:rsidRDefault="0038275B" w:rsidP="0038275B">
      <w:pPr>
        <w:ind w:firstLine="0"/>
        <w:rPr>
          <w:b/>
        </w:rPr>
      </w:pPr>
      <w:r w:rsidRPr="0038275B">
        <w:rPr>
          <w:b/>
        </w:rPr>
        <w:t>Рабочее задание</w:t>
      </w:r>
    </w:p>
    <w:p w14:paraId="1F4105F9" w14:textId="77777777" w:rsidR="002E5D07" w:rsidRPr="002E5D07" w:rsidRDefault="0038275B" w:rsidP="002E5D07">
      <w:pPr>
        <w:ind w:firstLine="0"/>
      </w:pPr>
      <w:r w:rsidRPr="0038275B">
        <w:t>В работе необходимо рассмотреть</w:t>
      </w:r>
      <w:r w:rsidR="002E5D07" w:rsidRPr="002E5D07">
        <w:t>:</w:t>
      </w:r>
    </w:p>
    <w:p w14:paraId="1C8EDCF4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Войдите в учётную запись администратора Astra Linux.</w:t>
      </w:r>
    </w:p>
    <w:p w14:paraId="2FBF38A9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Обновите систему</w:t>
      </w:r>
    </w:p>
    <w:p w14:paraId="55ED71D3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Установите пакеты BIND.</w:t>
      </w:r>
    </w:p>
    <w:p w14:paraId="1134A1F8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Откройте конфигурационный файл BIND.</w:t>
      </w:r>
    </w:p>
    <w:p w14:paraId="2B36534E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Настройте проверку.</w:t>
      </w:r>
    </w:p>
    <w:p w14:paraId="5E269141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Проведите настройку зоны.</w:t>
      </w:r>
    </w:p>
    <w:p w14:paraId="089F541E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Создайте файл зоны.</w:t>
      </w:r>
    </w:p>
    <w:p w14:paraId="636AACC8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Совершите перезапуск службы DNS-сервера.</w:t>
      </w:r>
    </w:p>
    <w:p w14:paraId="0E73631B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Сделайте проверку работы DNS-сервера.</w:t>
      </w:r>
    </w:p>
    <w:p w14:paraId="52734665" w14:textId="7BADAC3E" w:rsidR="00372494" w:rsidRDefault="00372494" w:rsidP="002E5D07">
      <w:pPr>
        <w:ind w:firstLine="0"/>
        <w:rPr>
          <w:bCs/>
        </w:rPr>
      </w:pPr>
    </w:p>
    <w:p w14:paraId="534A5E49" w14:textId="6FBD7660" w:rsidR="002C5900" w:rsidRDefault="00E324B3" w:rsidP="00372494">
      <w:pPr>
        <w:pStyle w:val="1"/>
        <w:spacing w:line="360" w:lineRule="auto"/>
        <w:ind w:firstLine="0"/>
        <w:rPr>
          <w:b/>
          <w:bCs w:val="0"/>
        </w:rPr>
      </w:pPr>
      <w:r w:rsidRPr="00B01E6F">
        <w:rPr>
          <w:b/>
          <w:bCs w:val="0"/>
        </w:rPr>
        <w:t>Ход работы:</w:t>
      </w:r>
      <w:bookmarkEnd w:id="2"/>
    </w:p>
    <w:p w14:paraId="5C621EE6" w14:textId="7610D7C6" w:rsidR="00EF7443" w:rsidRDefault="00EF7443" w:rsidP="00EF7443">
      <w:pPr>
        <w:widowControl/>
        <w:autoSpaceDE/>
        <w:autoSpaceDN/>
        <w:spacing w:after="160" w:line="259" w:lineRule="auto"/>
        <w:ind w:firstLine="0"/>
        <w:jc w:val="left"/>
      </w:pPr>
    </w:p>
    <w:p w14:paraId="59955DB1" w14:textId="5937F20A" w:rsidR="00AB0014" w:rsidRPr="00EF7443" w:rsidRDefault="00AB0014" w:rsidP="00EF7443">
      <w:pPr>
        <w:widowControl/>
        <w:autoSpaceDE/>
        <w:autoSpaceDN/>
        <w:spacing w:after="160" w:line="259" w:lineRule="auto"/>
        <w:ind w:firstLine="0"/>
        <w:jc w:val="left"/>
      </w:pPr>
      <w:r w:rsidRPr="00AB0014">
        <w:drawing>
          <wp:inline distT="0" distB="0" distL="0" distR="0" wp14:anchorId="524D3D54" wp14:editId="1F334397">
            <wp:extent cx="6479540" cy="1877695"/>
            <wp:effectExtent l="0" t="0" r="0" b="8255"/>
            <wp:docPr id="1446031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DF9D" w14:textId="4AA1E85C" w:rsidR="00CC0D24" w:rsidRDefault="00844E0E" w:rsidP="00CF003C">
      <w:pPr>
        <w:spacing w:line="360" w:lineRule="auto"/>
        <w:ind w:firstLine="0"/>
        <w:jc w:val="center"/>
        <w:rPr>
          <w:b/>
          <w:bCs/>
          <w:lang w:val="en-US"/>
        </w:rPr>
      </w:pPr>
      <w:r w:rsidRPr="00844E0E">
        <w:rPr>
          <w:b/>
          <w:bCs/>
        </w:rPr>
        <w:lastRenderedPageBreak/>
        <w:drawing>
          <wp:inline distT="0" distB="0" distL="0" distR="0" wp14:anchorId="405BE591" wp14:editId="5C948327">
            <wp:extent cx="4562475" cy="2272912"/>
            <wp:effectExtent l="0" t="0" r="0" b="0"/>
            <wp:docPr id="20424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9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6201" cy="227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D24" w:rsidRPr="00CC0D24">
        <w:rPr>
          <w:b/>
          <w:bCs/>
        </w:rPr>
        <w:t xml:space="preserve"> </w:t>
      </w:r>
    </w:p>
    <w:p w14:paraId="647621B2" w14:textId="0D5BD887" w:rsidR="004E54C4" w:rsidRPr="00AB0014" w:rsidRDefault="00AB0014" w:rsidP="00CF003C">
      <w:pPr>
        <w:spacing w:line="360" w:lineRule="auto"/>
        <w:ind w:firstLine="0"/>
        <w:jc w:val="center"/>
        <w:rPr>
          <w:b/>
          <w:bCs/>
        </w:rPr>
      </w:pPr>
      <w:r w:rsidRPr="00AB0014">
        <w:rPr>
          <w:b/>
          <w:bCs/>
        </w:rPr>
        <w:drawing>
          <wp:inline distT="0" distB="0" distL="0" distR="0" wp14:anchorId="178E5E34" wp14:editId="5C9D6568">
            <wp:extent cx="4116677" cy="2009775"/>
            <wp:effectExtent l="0" t="0" r="0" b="0"/>
            <wp:docPr id="102053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33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118" cy="201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2ACE" w14:textId="6D137561" w:rsidR="004E54C4" w:rsidRDefault="004E54C4" w:rsidP="00CF003C">
      <w:pPr>
        <w:spacing w:line="360" w:lineRule="auto"/>
        <w:ind w:firstLine="0"/>
        <w:jc w:val="center"/>
        <w:rPr>
          <w:b/>
          <w:bCs/>
        </w:rPr>
      </w:pPr>
      <w:r w:rsidRPr="004E54C4">
        <w:rPr>
          <w:b/>
          <w:bCs/>
          <w:lang w:val="en-US"/>
        </w:rPr>
        <w:drawing>
          <wp:inline distT="0" distB="0" distL="0" distR="0" wp14:anchorId="1E8B0A71" wp14:editId="571C62CC">
            <wp:extent cx="4715533" cy="485843"/>
            <wp:effectExtent l="0" t="0" r="0" b="9525"/>
            <wp:docPr id="1157633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3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2F59" w14:textId="09F69C59" w:rsidR="0010533B" w:rsidRPr="0010533B" w:rsidRDefault="0010533B" w:rsidP="00CF003C">
      <w:pPr>
        <w:spacing w:line="360" w:lineRule="auto"/>
        <w:ind w:firstLine="0"/>
        <w:jc w:val="center"/>
        <w:rPr>
          <w:b/>
          <w:bCs/>
        </w:rPr>
      </w:pPr>
      <w:r w:rsidRPr="0010533B">
        <w:rPr>
          <w:b/>
          <w:bCs/>
        </w:rPr>
        <w:drawing>
          <wp:inline distT="0" distB="0" distL="0" distR="0" wp14:anchorId="54D8AF10" wp14:editId="6C5856A3">
            <wp:extent cx="6187515" cy="3000375"/>
            <wp:effectExtent l="0" t="0" r="3810" b="0"/>
            <wp:docPr id="128252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26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7687" cy="300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2847" w14:textId="77777777" w:rsidR="00CC0D24" w:rsidRDefault="00CC0D24">
      <w:pPr>
        <w:widowControl/>
        <w:autoSpaceDE/>
        <w:autoSpaceDN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C6EF523" w14:textId="5F3B5BA1" w:rsidR="00CF003C" w:rsidRPr="004729CC" w:rsidRDefault="00CF003C" w:rsidP="00CF003C">
      <w:pPr>
        <w:spacing w:line="360" w:lineRule="auto"/>
        <w:ind w:firstLine="0"/>
        <w:jc w:val="center"/>
        <w:rPr>
          <w:b/>
          <w:bCs/>
        </w:rPr>
      </w:pPr>
      <w:r w:rsidRPr="00CF003C">
        <w:rPr>
          <w:b/>
          <w:bCs/>
        </w:rPr>
        <w:lastRenderedPageBreak/>
        <w:t>Ответы на контрольные вопросы</w:t>
      </w:r>
    </w:p>
    <w:p w14:paraId="47BF46F6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1. Что такое DNS и какая его основная функция?</w:t>
      </w:r>
    </w:p>
    <w:p w14:paraId="10121FF7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DNS (Domain Name System — система доменных имён)</w:t>
      </w:r>
      <w:r w:rsidRPr="00CF003C">
        <w:t> — это распределённая иерархическая служба, которая преобразует доменные имена (например, google.com) в IP-адреса (например, 142.250.74.46) и обратно. Компьютеры в сети «понимают» только IP-адреса, а человеку удобнее запоминать имена — DNS работает как «телефонная книга» интернета.</w:t>
      </w:r>
    </w:p>
    <w:p w14:paraId="2260FCFB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Основная функция:</w:t>
      </w:r>
      <w:r w:rsidRPr="00CF003C">
        <w:t> разрешение (</w:t>
      </w:r>
      <w:proofErr w:type="spellStart"/>
      <w:r w:rsidRPr="00CF003C">
        <w:t>резолвинг</w:t>
      </w:r>
      <w:proofErr w:type="spellEnd"/>
      <w:r w:rsidRPr="00CF003C">
        <w:t>) доменных имён в соответствующие IP-адреса, чтобы клиент мог найти нужный сервер в сети. Дополнительно DNS позволяет хранить и другие записи (MX для почты, CNAME для псевдонимов, NS для авторитетных серверов зоны и т. д.).</w:t>
      </w:r>
    </w:p>
    <w:p w14:paraId="7DD5F023" w14:textId="5FD208F9" w:rsidR="00CF003C" w:rsidRPr="00CF003C" w:rsidRDefault="00CF003C" w:rsidP="00CF003C">
      <w:pPr>
        <w:spacing w:line="360" w:lineRule="auto"/>
        <w:ind w:firstLine="0"/>
      </w:pPr>
    </w:p>
    <w:p w14:paraId="136A6F7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2. Какой пакет используется для установки DNS-сервера на Astra Linux?</w:t>
      </w:r>
    </w:p>
    <w:p w14:paraId="75421E49" w14:textId="77777777" w:rsidR="00CF003C" w:rsidRPr="00CF003C" w:rsidRDefault="00CF003C" w:rsidP="00CF003C">
      <w:pPr>
        <w:spacing w:line="360" w:lineRule="auto"/>
        <w:ind w:firstLine="0"/>
      </w:pPr>
      <w:r w:rsidRPr="00CF003C">
        <w:t>Основной</w:t>
      </w:r>
      <w:r w:rsidRPr="00CF003C">
        <w:rPr>
          <w:lang w:val="en-US"/>
        </w:rPr>
        <w:t xml:space="preserve"> </w:t>
      </w:r>
      <w:r w:rsidRPr="00CF003C">
        <w:t>пакет</w:t>
      </w:r>
      <w:r w:rsidRPr="00CF003C">
        <w:rPr>
          <w:lang w:val="en-US"/>
        </w:rPr>
        <w:t xml:space="preserve"> — bind9 (</w:t>
      </w:r>
      <w:r w:rsidRPr="00CF003C">
        <w:t>сервер</w:t>
      </w:r>
      <w:r w:rsidRPr="00CF003C">
        <w:rPr>
          <w:lang w:val="en-US"/>
        </w:rPr>
        <w:t xml:space="preserve"> BIND — Berkeley Internet Name Domain). </w:t>
      </w:r>
      <w:r w:rsidRPr="00CF003C">
        <w:t>Дополнительно устанавливаются:</w:t>
      </w:r>
    </w:p>
    <w:p w14:paraId="0490C75E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  <w:rPr>
          <w:lang w:val="en-US"/>
        </w:rPr>
      </w:pPr>
      <w:r w:rsidRPr="00CF003C">
        <w:rPr>
          <w:lang w:val="en-US"/>
        </w:rPr>
        <w:t xml:space="preserve">bind9utils — </w:t>
      </w:r>
      <w:r w:rsidRPr="00CF003C">
        <w:t>утилиты</w:t>
      </w:r>
      <w:r w:rsidRPr="00CF003C">
        <w:rPr>
          <w:lang w:val="en-US"/>
        </w:rPr>
        <w:t xml:space="preserve"> (named-</w:t>
      </w:r>
      <w:proofErr w:type="spellStart"/>
      <w:r w:rsidRPr="00CF003C">
        <w:rPr>
          <w:lang w:val="en-US"/>
        </w:rPr>
        <w:t>checkconf</w:t>
      </w:r>
      <w:proofErr w:type="spellEnd"/>
      <w:r w:rsidRPr="00CF003C">
        <w:rPr>
          <w:lang w:val="en-US"/>
        </w:rPr>
        <w:t>, named-</w:t>
      </w:r>
      <w:proofErr w:type="spellStart"/>
      <w:r w:rsidRPr="00CF003C">
        <w:rPr>
          <w:lang w:val="en-US"/>
        </w:rPr>
        <w:t>checkzone</w:t>
      </w:r>
      <w:proofErr w:type="spellEnd"/>
      <w:r w:rsidRPr="00CF003C">
        <w:rPr>
          <w:lang w:val="en-US"/>
        </w:rPr>
        <w:t>, </w:t>
      </w:r>
      <w:proofErr w:type="spellStart"/>
      <w:r w:rsidRPr="00CF003C">
        <w:rPr>
          <w:lang w:val="en-US"/>
        </w:rPr>
        <w:t>rndc</w:t>
      </w:r>
      <w:proofErr w:type="spellEnd"/>
      <w:r w:rsidRPr="00CF003C">
        <w:rPr>
          <w:lang w:val="en-US"/>
        </w:rPr>
        <w:t>);</w:t>
      </w:r>
    </w:p>
    <w:p w14:paraId="413D038A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r w:rsidRPr="00CF003C">
        <w:t>bind9-doc — документация;</w:t>
      </w:r>
    </w:p>
    <w:p w14:paraId="5CBDAD48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proofErr w:type="spellStart"/>
      <w:r w:rsidRPr="00CF003C">
        <w:t>dnsutils</w:t>
      </w:r>
      <w:proofErr w:type="spellEnd"/>
      <w:r w:rsidRPr="00CF003C">
        <w:t> — клиентские утилиты проверки (</w:t>
      </w:r>
      <w:proofErr w:type="spellStart"/>
      <w:r w:rsidRPr="00CF003C">
        <w:t>dig</w:t>
      </w:r>
      <w:proofErr w:type="spellEnd"/>
      <w:r w:rsidRPr="00CF003C">
        <w:t>, </w:t>
      </w:r>
      <w:proofErr w:type="spellStart"/>
      <w:r w:rsidRPr="00CF003C">
        <w:t>nslookup</w:t>
      </w:r>
      <w:proofErr w:type="spellEnd"/>
      <w:r w:rsidRPr="00CF003C">
        <w:t>, </w:t>
      </w:r>
      <w:proofErr w:type="spellStart"/>
      <w:r w:rsidRPr="00CF003C">
        <w:t>host</w:t>
      </w:r>
      <w:proofErr w:type="spellEnd"/>
      <w:r w:rsidRPr="00CF003C">
        <w:t>).</w:t>
      </w:r>
    </w:p>
    <w:p w14:paraId="4430E8CE" w14:textId="17AF1EF6" w:rsidR="00CF003C" w:rsidRPr="00CF003C" w:rsidRDefault="00CF003C" w:rsidP="00CF003C">
      <w:pPr>
        <w:spacing w:line="360" w:lineRule="auto"/>
        <w:ind w:firstLine="0"/>
      </w:pPr>
    </w:p>
    <w:p w14:paraId="235FFBCF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3. Какой файл используется для настройки параметров BIND?</w:t>
      </w:r>
    </w:p>
    <w:p w14:paraId="344BE6ED" w14:textId="64E8E95A" w:rsidR="00CF003C" w:rsidRPr="00CF003C" w:rsidRDefault="00CF003C" w:rsidP="00CF003C">
      <w:pPr>
        <w:spacing w:line="360" w:lineRule="auto"/>
        <w:ind w:firstLine="0"/>
      </w:pPr>
      <w:r w:rsidRPr="00CF003C">
        <w:t>Основной конфигурационный файл — /</w:t>
      </w:r>
      <w:proofErr w:type="spellStart"/>
      <w:r w:rsidRPr="00CF003C">
        <w:t>etc</w:t>
      </w:r>
      <w:proofErr w:type="spellEnd"/>
      <w:r w:rsidRPr="00CF003C">
        <w:t>/</w:t>
      </w:r>
      <w:proofErr w:type="spellStart"/>
      <w:r w:rsidRPr="00CF003C">
        <w:t>bind</w:t>
      </w:r>
      <w:proofErr w:type="spellEnd"/>
      <w:r w:rsidRPr="00CF003C">
        <w:t>/</w:t>
      </w:r>
      <w:proofErr w:type="spellStart"/>
      <w:r w:rsidRPr="00CF003C">
        <w:t>named.conf.options</w:t>
      </w:r>
      <w:proofErr w:type="spellEnd"/>
      <w:r w:rsidRPr="00CF003C">
        <w:t> (в нём задаются глобальные параметры: directory, recursion, allow-transfer, listen-on, forwarders, DNSSEC и др.).</w:t>
      </w:r>
    </w:p>
    <w:p w14:paraId="28D39F4D" w14:textId="3443896D" w:rsidR="00CF003C" w:rsidRPr="00CF003C" w:rsidRDefault="00CF003C" w:rsidP="00CF003C">
      <w:pPr>
        <w:spacing w:line="360" w:lineRule="auto"/>
        <w:ind w:firstLine="0"/>
      </w:pPr>
    </w:p>
    <w:p w14:paraId="59930E0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4. Как добавить новую зону в конфигурацию DNS-сервера?</w:t>
      </w:r>
    </w:p>
    <w:p w14:paraId="798D560A" w14:textId="77777777" w:rsidR="00CF003C" w:rsidRPr="00CF003C" w:rsidRDefault="00CF003C" w:rsidP="00CF003C">
      <w:pPr>
        <w:spacing w:line="360" w:lineRule="auto"/>
        <w:ind w:firstLine="0"/>
      </w:pPr>
      <w:r w:rsidRPr="00CF003C">
        <w:t>Нужно прописать блок </w:t>
      </w:r>
      <w:proofErr w:type="spellStart"/>
      <w:r w:rsidRPr="00CF003C">
        <w:t>zone</w:t>
      </w:r>
      <w:proofErr w:type="spellEnd"/>
      <w:r w:rsidRPr="00CF003C">
        <w:t> в файле /</w:t>
      </w:r>
      <w:proofErr w:type="spellStart"/>
      <w:r w:rsidRPr="00CF003C">
        <w:t>etc</w:t>
      </w:r>
      <w:proofErr w:type="spellEnd"/>
      <w:r w:rsidRPr="00CF003C">
        <w:t>/</w:t>
      </w:r>
      <w:proofErr w:type="spellStart"/>
      <w:r w:rsidRPr="00CF003C">
        <w:t>bind</w:t>
      </w:r>
      <w:proofErr w:type="spellEnd"/>
      <w:r w:rsidRPr="00CF003C">
        <w:t>/</w:t>
      </w:r>
      <w:proofErr w:type="spellStart"/>
      <w:r w:rsidRPr="00CF003C">
        <w:t>named.conf.local</w:t>
      </w:r>
      <w:proofErr w:type="spellEnd"/>
      <w:r w:rsidRPr="00CF003C">
        <w:t>:</w:t>
      </w:r>
    </w:p>
    <w:p w14:paraId="3968E021" w14:textId="6309E08D" w:rsidR="00CF003C" w:rsidRPr="00CF003C" w:rsidRDefault="00CF003C" w:rsidP="00CF003C">
      <w:pPr>
        <w:spacing w:line="360" w:lineRule="auto"/>
        <w:ind w:firstLine="0"/>
      </w:pPr>
      <w:r w:rsidRPr="00CF003C">
        <w:t>После этого создать сам файл зоны, проверить синтаксис (</w:t>
      </w:r>
      <w:proofErr w:type="spellStart"/>
      <w:r w:rsidRPr="00CF003C">
        <w:t>named-checkconf</w:t>
      </w:r>
      <w:proofErr w:type="spellEnd"/>
      <w:r w:rsidRPr="00CF003C">
        <w:t>, </w:t>
      </w:r>
      <w:proofErr w:type="spellStart"/>
      <w:r w:rsidRPr="00CF003C">
        <w:t>named-checkzone</w:t>
      </w:r>
      <w:proofErr w:type="spellEnd"/>
      <w:r w:rsidRPr="00CF003C">
        <w:t>) и перезапустить bind9.</w:t>
      </w:r>
    </w:p>
    <w:p w14:paraId="076B345F" w14:textId="0CF86BC6" w:rsidR="00CF003C" w:rsidRPr="004729CC" w:rsidRDefault="00CF003C" w:rsidP="00CF003C">
      <w:pPr>
        <w:spacing w:line="360" w:lineRule="auto"/>
        <w:ind w:firstLine="0"/>
      </w:pPr>
    </w:p>
    <w:p w14:paraId="30551A0E" w14:textId="77777777" w:rsidR="00CF003C" w:rsidRPr="004729CC" w:rsidRDefault="00CF003C" w:rsidP="00CF003C">
      <w:pPr>
        <w:spacing w:line="360" w:lineRule="auto"/>
        <w:ind w:firstLine="0"/>
      </w:pPr>
    </w:p>
    <w:p w14:paraId="36C4E6F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lastRenderedPageBreak/>
        <w:t>5. Какие команды применяются для перезапуска службы BIND?</w:t>
      </w:r>
    </w:p>
    <w:p w14:paraId="3ADCA1DD" w14:textId="287D2889" w:rsidR="00CF003C" w:rsidRPr="004729CC" w:rsidRDefault="00CF003C" w:rsidP="00CF003C">
      <w:pPr>
        <w:spacing w:line="360" w:lineRule="auto"/>
        <w:ind w:firstLine="0"/>
      </w:pPr>
    </w:p>
    <w:p w14:paraId="3D3A6DD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</w:t>
      </w:r>
      <w:proofErr w:type="spellStart"/>
      <w:r w:rsidRPr="00CF003C">
        <w:rPr>
          <w:lang w:val="en-US"/>
        </w:rPr>
        <w:t>systemctl</w:t>
      </w:r>
      <w:proofErr w:type="spellEnd"/>
      <w:r w:rsidRPr="00CF003C">
        <w:rPr>
          <w:lang w:val="en-US"/>
        </w:rPr>
        <w:t xml:space="preserve"> restart bind9      # </w:t>
      </w:r>
      <w:r w:rsidRPr="00CF003C">
        <w:t>полный</w:t>
      </w:r>
      <w:r w:rsidRPr="00CF003C">
        <w:rPr>
          <w:lang w:val="en-US"/>
        </w:rPr>
        <w:t xml:space="preserve"> </w:t>
      </w:r>
      <w:r w:rsidRPr="00CF003C">
        <w:t>перезапуск</w:t>
      </w:r>
    </w:p>
    <w:p w14:paraId="05954AD8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</w:t>
      </w:r>
      <w:proofErr w:type="spellStart"/>
      <w:r w:rsidRPr="00CF003C">
        <w:rPr>
          <w:lang w:val="en-US"/>
        </w:rPr>
        <w:t>systemctl</w:t>
      </w:r>
      <w:proofErr w:type="spellEnd"/>
      <w:r w:rsidRPr="00CF003C">
        <w:rPr>
          <w:lang w:val="en-US"/>
        </w:rPr>
        <w:t xml:space="preserve"> status bind9       # </w:t>
      </w:r>
      <w:r w:rsidRPr="00CF003C">
        <w:t>проверка</w:t>
      </w:r>
      <w:r w:rsidRPr="00CF003C">
        <w:rPr>
          <w:lang w:val="en-US"/>
        </w:rPr>
        <w:t xml:space="preserve"> </w:t>
      </w:r>
      <w:r w:rsidRPr="00CF003C">
        <w:t>статуса</w:t>
      </w:r>
      <w:r w:rsidRPr="00CF003C">
        <w:rPr>
          <w:lang w:val="en-US"/>
        </w:rPr>
        <w:t xml:space="preserve"> (active (running))</w:t>
      </w:r>
    </w:p>
    <w:p w14:paraId="4B65039B" w14:textId="77777777" w:rsidR="00CF003C" w:rsidRPr="00CF003C" w:rsidRDefault="00CF003C" w:rsidP="00CF003C">
      <w:pPr>
        <w:spacing w:line="360" w:lineRule="auto"/>
        <w:ind w:firstLine="0"/>
      </w:pPr>
      <w:r w:rsidRPr="00CF003C">
        <w:t>Дополнительно:</w:t>
      </w:r>
    </w:p>
    <w:p w14:paraId="7D48218E" w14:textId="6488D022" w:rsidR="00CF003C" w:rsidRPr="00CF003C" w:rsidRDefault="00CF003C" w:rsidP="00CF003C">
      <w:pPr>
        <w:spacing w:line="360" w:lineRule="auto"/>
        <w:ind w:firstLine="0"/>
      </w:pPr>
    </w:p>
    <w:p w14:paraId="533C3308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</w:t>
      </w:r>
      <w:proofErr w:type="spellStart"/>
      <w:r w:rsidRPr="00CF003C">
        <w:t>reload</w:t>
      </w:r>
      <w:proofErr w:type="spellEnd"/>
      <w:r w:rsidRPr="00CF003C">
        <w:t xml:space="preserve"> bind9       # перечитать конфиг без разрыва соединений</w:t>
      </w:r>
    </w:p>
    <w:p w14:paraId="477E89DB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</w:t>
      </w:r>
      <w:proofErr w:type="spellStart"/>
      <w:r w:rsidRPr="00CF003C">
        <w:t>start</w:t>
      </w:r>
      <w:proofErr w:type="spellEnd"/>
      <w:r w:rsidRPr="00CF003C">
        <w:t xml:space="preserve"> bind9        # запустить</w:t>
      </w:r>
    </w:p>
    <w:p w14:paraId="5C7B6921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</w:t>
      </w:r>
      <w:proofErr w:type="spellStart"/>
      <w:r w:rsidRPr="00CF003C">
        <w:t>stop</w:t>
      </w:r>
      <w:proofErr w:type="spellEnd"/>
      <w:r w:rsidRPr="00CF003C">
        <w:t xml:space="preserve"> bind9         # остановить</w:t>
      </w:r>
    </w:p>
    <w:p w14:paraId="057CF746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enable bind9       # автозапуск при загрузке</w:t>
      </w:r>
    </w:p>
    <w:p w14:paraId="0955133A" w14:textId="4BD56021" w:rsidR="00CF003C" w:rsidRPr="00CF003C" w:rsidRDefault="00CF003C" w:rsidP="00CF003C">
      <w:pPr>
        <w:spacing w:line="360" w:lineRule="auto"/>
        <w:ind w:firstLine="0"/>
      </w:pPr>
    </w:p>
    <w:p w14:paraId="1FCF5A3C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6. Что означает NS в контексте файлов зоны DNS?</w:t>
      </w:r>
    </w:p>
    <w:p w14:paraId="70C5722E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NS (Name Server)</w:t>
      </w:r>
      <w:r w:rsidRPr="00CF003C">
        <w:t> — тип ресурсной записи, которая указывает </w:t>
      </w:r>
      <w:r w:rsidRPr="00CF003C">
        <w:rPr>
          <w:b/>
          <w:bCs/>
        </w:rPr>
        <w:t>авторитетный DNS-сервер(ы) для данной зоны</w:t>
      </w:r>
      <w:r w:rsidRPr="00CF003C">
        <w:t xml:space="preserve">. Именно NS-записи говорят </w:t>
      </w:r>
      <w:proofErr w:type="spellStart"/>
      <w:r w:rsidRPr="00CF003C">
        <w:t>резолверам</w:t>
      </w:r>
      <w:proofErr w:type="spellEnd"/>
      <w:r w:rsidRPr="00CF003C">
        <w:t>, к какому серверу обращаться за информацией о домене.</w:t>
      </w:r>
    </w:p>
    <w:p w14:paraId="6A9E1430" w14:textId="481C4AF4" w:rsidR="00CF003C" w:rsidRPr="00CF003C" w:rsidRDefault="00CF003C" w:rsidP="00CF003C">
      <w:pPr>
        <w:spacing w:line="360" w:lineRule="auto"/>
        <w:ind w:firstLine="0"/>
      </w:pPr>
      <w:r w:rsidRPr="00CF003C">
        <w:t xml:space="preserve">Пример из файла зоны: </w:t>
      </w:r>
      <w:r w:rsidRPr="00CF003C">
        <w:rPr>
          <w:b/>
          <w:bCs/>
        </w:rPr>
        <w:t xml:space="preserve">@       </w:t>
      </w:r>
      <w:r w:rsidRPr="00CF003C">
        <w:rPr>
          <w:b/>
          <w:bCs/>
          <w:lang w:val="en-US"/>
        </w:rPr>
        <w:t>IN</w:t>
      </w:r>
      <w:r w:rsidRPr="00CF003C">
        <w:rPr>
          <w:b/>
          <w:bCs/>
        </w:rPr>
        <w:t xml:space="preserve">      </w:t>
      </w:r>
      <w:r w:rsidRPr="00CF003C">
        <w:rPr>
          <w:b/>
          <w:bCs/>
          <w:lang w:val="en-US"/>
        </w:rPr>
        <w:t>NS</w:t>
      </w:r>
      <w:r w:rsidRPr="00CF003C">
        <w:rPr>
          <w:b/>
          <w:bCs/>
        </w:rPr>
        <w:t xml:space="preserve">      </w:t>
      </w:r>
      <w:proofErr w:type="spellStart"/>
      <w:r w:rsidRPr="00CF003C">
        <w:rPr>
          <w:b/>
          <w:bCs/>
          <w:lang w:val="en-US"/>
        </w:rPr>
        <w:t>ns</w:t>
      </w:r>
      <w:proofErr w:type="spellEnd"/>
      <w:r w:rsidRPr="00CF003C">
        <w:rPr>
          <w:b/>
          <w:bCs/>
        </w:rPr>
        <w:t>.</w:t>
      </w:r>
      <w:proofErr w:type="gramStart"/>
      <w:r w:rsidRPr="00CF003C">
        <w:rPr>
          <w:b/>
          <w:bCs/>
          <w:lang w:val="en-US"/>
        </w:rPr>
        <w:t>example</w:t>
      </w:r>
      <w:r w:rsidRPr="00CF003C">
        <w:rPr>
          <w:b/>
          <w:bCs/>
        </w:rPr>
        <w:t>.</w:t>
      </w:r>
      <w:r w:rsidRPr="00CF003C">
        <w:rPr>
          <w:b/>
          <w:bCs/>
          <w:lang w:val="en-US"/>
        </w:rPr>
        <w:t>local</w:t>
      </w:r>
      <w:proofErr w:type="gramEnd"/>
      <w:r w:rsidRPr="00CF003C">
        <w:t>.</w:t>
      </w:r>
    </w:p>
    <w:p w14:paraId="4D79592B" w14:textId="77777777" w:rsidR="00CF003C" w:rsidRPr="00CF003C" w:rsidRDefault="00CF003C" w:rsidP="00CF003C">
      <w:pPr>
        <w:spacing w:line="360" w:lineRule="auto"/>
        <w:ind w:firstLine="0"/>
      </w:pPr>
      <w:r w:rsidRPr="00CF003C">
        <w:t>Означает: «за зону </w:t>
      </w:r>
      <w:proofErr w:type="spellStart"/>
      <w:proofErr w:type="gramStart"/>
      <w:r w:rsidRPr="00CF003C">
        <w:t>example.local</w:t>
      </w:r>
      <w:proofErr w:type="spellEnd"/>
      <w:proofErr w:type="gramEnd"/>
      <w:r w:rsidRPr="00CF003C">
        <w:t> отвечает сервер </w:t>
      </w:r>
      <w:proofErr w:type="spellStart"/>
      <w:r w:rsidRPr="00CF003C">
        <w:t>ns.</w:t>
      </w:r>
      <w:proofErr w:type="gramStart"/>
      <w:r w:rsidRPr="00CF003C">
        <w:t>example.local</w:t>
      </w:r>
      <w:proofErr w:type="spellEnd"/>
      <w:proofErr w:type="gramEnd"/>
      <w:r w:rsidRPr="00CF003C">
        <w:t>». Обычно для каждой зоны требуется минимум две NS-записи (первичный и вторичный сервер) — это требование отказоустойчивости.</w:t>
      </w:r>
    </w:p>
    <w:p w14:paraId="435E9765" w14:textId="00744F42" w:rsidR="00CF003C" w:rsidRPr="00CF003C" w:rsidRDefault="00CF003C" w:rsidP="00CF003C">
      <w:pPr>
        <w:spacing w:line="360" w:lineRule="auto"/>
        <w:ind w:firstLine="0"/>
      </w:pPr>
    </w:p>
    <w:p w14:paraId="1EE2D031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 xml:space="preserve">7. Как проверить работу DNS-сервера с помощью утилиты </w:t>
      </w:r>
      <w:proofErr w:type="spellStart"/>
      <w:r w:rsidRPr="00CF003C">
        <w:rPr>
          <w:b/>
          <w:bCs/>
        </w:rPr>
        <w:t>dig</w:t>
      </w:r>
      <w:proofErr w:type="spellEnd"/>
      <w:r w:rsidRPr="00CF003C">
        <w:rPr>
          <w:b/>
          <w:bCs/>
        </w:rPr>
        <w:t>?</w:t>
      </w:r>
    </w:p>
    <w:p w14:paraId="7E599AC0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lang w:val="en-US"/>
        </w:rPr>
        <w:t xml:space="preserve">dig (Domain Information Groper) — </w:t>
      </w:r>
      <w:r w:rsidRPr="00CF003C">
        <w:t>утилита</w:t>
      </w:r>
      <w:r w:rsidRPr="00CF003C">
        <w:rPr>
          <w:lang w:val="en-US"/>
        </w:rPr>
        <w:t xml:space="preserve"> </w:t>
      </w:r>
      <w:r w:rsidRPr="00CF003C">
        <w:t>из</w:t>
      </w:r>
      <w:r w:rsidRPr="00CF003C">
        <w:rPr>
          <w:lang w:val="en-US"/>
        </w:rPr>
        <w:t xml:space="preserve"> </w:t>
      </w:r>
      <w:r w:rsidRPr="00CF003C">
        <w:t>пакета</w:t>
      </w:r>
      <w:r w:rsidRPr="00CF003C">
        <w:rPr>
          <w:lang w:val="en-US"/>
        </w:rPr>
        <w:t> </w:t>
      </w:r>
      <w:proofErr w:type="spellStart"/>
      <w:r w:rsidRPr="00CF003C">
        <w:rPr>
          <w:lang w:val="en-US"/>
        </w:rPr>
        <w:t>dnsutils</w:t>
      </w:r>
      <w:proofErr w:type="spellEnd"/>
      <w:r w:rsidRPr="00CF003C">
        <w:rPr>
          <w:lang w:val="en-US"/>
        </w:rPr>
        <w:t xml:space="preserve">. </w:t>
      </w:r>
      <w:r w:rsidRPr="00CF003C">
        <w:t>Основной синтаксис:</w:t>
      </w:r>
    </w:p>
    <w:p w14:paraId="4E92A55F" w14:textId="6FA58350" w:rsidR="00CF003C" w:rsidRPr="00CF003C" w:rsidRDefault="00CF003C" w:rsidP="00CF003C">
      <w:pPr>
        <w:spacing w:line="360" w:lineRule="auto"/>
        <w:ind w:firstLine="0"/>
      </w:pPr>
    </w:p>
    <w:p w14:paraId="6ADEFD75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dig</w:t>
      </w:r>
      <w:proofErr w:type="spellEnd"/>
      <w:r w:rsidRPr="00CF003C">
        <w:t xml:space="preserve"> @&lt;DNS-сервер&gt; &lt;имя&gt; [&lt;тип записи&gt;]</w:t>
      </w:r>
    </w:p>
    <w:p w14:paraId="42B678A1" w14:textId="09113793" w:rsidR="00CF003C" w:rsidRPr="00CF003C" w:rsidRDefault="00CF003C" w:rsidP="00CF003C">
      <w:pPr>
        <w:spacing w:line="360" w:lineRule="auto"/>
        <w:ind w:firstLine="0"/>
      </w:pPr>
    </w:p>
    <w:p w14:paraId="6D3E81D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8. Какие параметры задаются в файле зоны для определения времени жизни (TTL)?</w:t>
      </w:r>
    </w:p>
    <w:p w14:paraId="12080EA4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TTL (Time To Live)</w:t>
      </w:r>
      <w:r w:rsidRPr="00CF003C">
        <w:t> — время в секундах, в течение которого DNS-клиент (</w:t>
      </w:r>
      <w:proofErr w:type="spellStart"/>
      <w:r w:rsidRPr="00CF003C">
        <w:t>резолвер</w:t>
      </w:r>
      <w:proofErr w:type="spellEnd"/>
      <w:r w:rsidRPr="00CF003C">
        <w:t>) может кэшировать запись, прежде чем снова обратиться к серверу.</w:t>
      </w:r>
    </w:p>
    <w:p w14:paraId="5A267508" w14:textId="77777777" w:rsidR="00CF003C" w:rsidRPr="00CF003C" w:rsidRDefault="00CF003C" w:rsidP="00CF003C">
      <w:pPr>
        <w:spacing w:line="360" w:lineRule="auto"/>
        <w:ind w:firstLine="0"/>
      </w:pPr>
      <w:r w:rsidRPr="00CF003C">
        <w:t>Задаётся в двух местах:</w:t>
      </w:r>
    </w:p>
    <w:p w14:paraId="0B8E3DC3" w14:textId="73B758BA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</w:pPr>
      <w:r w:rsidRPr="00CF003C">
        <w:rPr>
          <w:b/>
          <w:bCs/>
        </w:rPr>
        <w:lastRenderedPageBreak/>
        <w:t>Директива </w:t>
      </w:r>
      <w:r w:rsidRPr="00CF003C">
        <w:t>$TTL — TTL по умолчанию для всех записей зоны, у которых TTL не указан явно: $TTL    604800</w:t>
      </w:r>
    </w:p>
    <w:p w14:paraId="7F63B02F" w14:textId="4F237350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  <w:rPr>
          <w:lang w:val="en-US"/>
        </w:rPr>
      </w:pPr>
      <w:r w:rsidRPr="00CF003C">
        <w:rPr>
          <w:b/>
          <w:bCs/>
        </w:rPr>
        <w:t>Явный TTL в каждой записи</w:t>
      </w:r>
      <w:r w:rsidRPr="00CF003C">
        <w:t> — необязательное поле перед классом (IN):</w:t>
      </w:r>
      <w:proofErr w:type="gramStart"/>
      <w:r w:rsidRPr="00CF003C">
        <w:rPr>
          <w:lang w:val="en-US"/>
        </w:rPr>
        <w:t>example</w:t>
      </w:r>
      <w:r w:rsidRPr="00CF003C">
        <w:t>.</w:t>
      </w:r>
      <w:r w:rsidRPr="00CF003C">
        <w:rPr>
          <w:lang w:val="en-US"/>
        </w:rPr>
        <w:t>local</w:t>
      </w:r>
      <w:proofErr w:type="gramEnd"/>
      <w:r w:rsidRPr="00CF003C">
        <w:t xml:space="preserve">.   </w:t>
      </w:r>
      <w:r w:rsidRPr="00CF003C">
        <w:rPr>
          <w:lang w:val="en-US"/>
        </w:rPr>
        <w:t>3600   IN   A   192.168.1.1</w:t>
      </w:r>
    </w:p>
    <w:p w14:paraId="2E6B08B1" w14:textId="767DA83F" w:rsidR="00CF003C" w:rsidRPr="00CF003C" w:rsidRDefault="00CF003C" w:rsidP="00CF003C">
      <w:pPr>
        <w:spacing w:line="360" w:lineRule="auto"/>
        <w:ind w:firstLine="0"/>
      </w:pPr>
    </w:p>
    <w:p w14:paraId="74BC03AD" w14:textId="5CB1101E" w:rsidR="00CF003C" w:rsidRPr="00CF003C" w:rsidRDefault="00CF003C" w:rsidP="00CF003C">
      <w:pPr>
        <w:spacing w:line="360" w:lineRule="auto"/>
        <w:ind w:firstLine="0"/>
      </w:pPr>
    </w:p>
    <w:p w14:paraId="6BE5E8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9. Что означает строка </w:t>
      </w:r>
      <w:proofErr w:type="spellStart"/>
      <w:r w:rsidRPr="00CF003C">
        <w:rPr>
          <w:b/>
          <w:bCs/>
        </w:rPr>
        <w:t>allow-transfer</w:t>
      </w:r>
      <w:proofErr w:type="spellEnd"/>
      <w:r w:rsidRPr="00CF003C">
        <w:rPr>
          <w:b/>
          <w:bCs/>
        </w:rPr>
        <w:t xml:space="preserve"> </w:t>
      </w:r>
      <w:proofErr w:type="gramStart"/>
      <w:r w:rsidRPr="00CF003C">
        <w:rPr>
          <w:b/>
          <w:bCs/>
        </w:rPr>
        <w:t xml:space="preserve">{ </w:t>
      </w:r>
      <w:proofErr w:type="spellStart"/>
      <w:r w:rsidRPr="00CF003C">
        <w:rPr>
          <w:b/>
          <w:bCs/>
        </w:rPr>
        <w:t>none</w:t>
      </w:r>
      <w:proofErr w:type="spellEnd"/>
      <w:r w:rsidRPr="00CF003C">
        <w:rPr>
          <w:b/>
          <w:bCs/>
        </w:rPr>
        <w:t>; }</w:t>
      </w:r>
      <w:proofErr w:type="gramEnd"/>
      <w:r w:rsidRPr="00CF003C">
        <w:rPr>
          <w:b/>
          <w:bCs/>
        </w:rPr>
        <w:t>; в конфигурации BIND?</w:t>
      </w:r>
    </w:p>
    <w:p w14:paraId="6E0608C8" w14:textId="77777777" w:rsidR="00CF003C" w:rsidRPr="00CF003C" w:rsidRDefault="00CF003C" w:rsidP="00CF003C">
      <w:pPr>
        <w:spacing w:line="360" w:lineRule="auto"/>
        <w:ind w:firstLine="0"/>
      </w:pPr>
      <w:r w:rsidRPr="00CF003C">
        <w:t>Это директива, которая </w:t>
      </w:r>
      <w:r w:rsidRPr="00CF003C">
        <w:rPr>
          <w:b/>
          <w:bCs/>
        </w:rPr>
        <w:t>запрещает передачу (AXFR/IXFR) содержимого зон любым клиентам</w:t>
      </w:r>
      <w:r w:rsidRPr="00CF003C">
        <w:t>. Без ограничения любой желающий мог бы командой </w:t>
      </w:r>
      <w:proofErr w:type="spellStart"/>
      <w:r w:rsidRPr="00CF003C">
        <w:t>dig</w:t>
      </w:r>
      <w:proofErr w:type="spellEnd"/>
      <w:r w:rsidRPr="00CF003C">
        <w:t xml:space="preserve"> AXFR выгрузить всю базу DNS-сервера — это раскрывает внутреннюю структуру сети (имена хостов, IP-адреса) и облегчает подготовку атак.</w:t>
      </w:r>
    </w:p>
    <w:p w14:paraId="35347BF1" w14:textId="77777777" w:rsidR="00CF003C" w:rsidRPr="00CF003C" w:rsidRDefault="00CF003C" w:rsidP="00CF003C">
      <w:pPr>
        <w:spacing w:line="360" w:lineRule="auto"/>
        <w:ind w:firstLine="0"/>
      </w:pPr>
      <w:r w:rsidRPr="00CF003C">
        <w:t>Это одна из базовых мер защиты DNS-сервера (вместе с отключением рекурсии </w:t>
      </w:r>
      <w:proofErr w:type="spellStart"/>
      <w:r w:rsidRPr="00CF003C">
        <w:t>recursion</w:t>
      </w:r>
      <w:proofErr w:type="spellEnd"/>
      <w:r w:rsidRPr="00CF003C">
        <w:t xml:space="preserve"> </w:t>
      </w:r>
      <w:proofErr w:type="spellStart"/>
      <w:r w:rsidRPr="00CF003C">
        <w:t>no</w:t>
      </w:r>
      <w:proofErr w:type="spellEnd"/>
      <w:r w:rsidRPr="00CF003C">
        <w:t>; для авторитетного сервера).</w:t>
      </w:r>
    </w:p>
    <w:p w14:paraId="3983AA49" w14:textId="44ADE26E" w:rsidR="00CF003C" w:rsidRPr="00CF003C" w:rsidRDefault="00CF003C" w:rsidP="00CF003C">
      <w:pPr>
        <w:spacing w:line="360" w:lineRule="auto"/>
        <w:ind w:firstLine="0"/>
      </w:pPr>
    </w:p>
    <w:p w14:paraId="0B28954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10. Как настроить клиент для использования вашего DNS-сервера?</w:t>
      </w:r>
    </w:p>
    <w:p w14:paraId="2EF387B5" w14:textId="77777777" w:rsidR="00CF003C" w:rsidRPr="00CF003C" w:rsidRDefault="00CF003C" w:rsidP="00CF003C">
      <w:pPr>
        <w:spacing w:line="360" w:lineRule="auto"/>
        <w:ind w:firstLine="0"/>
      </w:pPr>
      <w:r w:rsidRPr="00CF003C">
        <w:t>Есть несколько уровней настройки:</w:t>
      </w:r>
    </w:p>
    <w:p w14:paraId="4FA9E6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a) Временно, для одной сессии / отдельной команды</w:t>
      </w:r>
    </w:p>
    <w:p w14:paraId="7B2C06B7" w14:textId="3BAB8189" w:rsidR="00CF003C" w:rsidRPr="004729CC" w:rsidRDefault="00CF003C" w:rsidP="00CF003C">
      <w:pPr>
        <w:spacing w:line="360" w:lineRule="auto"/>
        <w:ind w:firstLine="0"/>
      </w:pPr>
      <w:r w:rsidRPr="00CF003C">
        <w:t>Указать сервер прямо в запросе:</w:t>
      </w:r>
    </w:p>
    <w:p w14:paraId="630A900B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dig</w:t>
      </w:r>
      <w:proofErr w:type="spellEnd"/>
      <w:r w:rsidRPr="00CF003C">
        <w:t xml:space="preserve"> @192.168.1.1 </w:t>
      </w:r>
      <w:proofErr w:type="spellStart"/>
      <w:proofErr w:type="gramStart"/>
      <w:r w:rsidRPr="00CF003C">
        <w:t>example.local</w:t>
      </w:r>
      <w:proofErr w:type="spellEnd"/>
      <w:proofErr w:type="gramEnd"/>
    </w:p>
    <w:p w14:paraId="15E056AD" w14:textId="3D9526C8" w:rsidR="00CF003C" w:rsidRPr="004729CC" w:rsidRDefault="00CF003C" w:rsidP="00CF003C">
      <w:pPr>
        <w:spacing w:line="360" w:lineRule="auto"/>
        <w:ind w:firstLine="0"/>
      </w:pPr>
      <w:r w:rsidRPr="00CF003C">
        <w:t>или задать переменную окружения:</w:t>
      </w:r>
    </w:p>
    <w:p w14:paraId="5A69E61D" w14:textId="77777777" w:rsid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export RES_OPTIONS="nameserver 192.168.1.1"</w:t>
      </w:r>
    </w:p>
    <w:p w14:paraId="2628582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BADDA60" w14:textId="7911A8B7" w:rsidR="00CF003C" w:rsidRPr="00CF003C" w:rsidRDefault="00CF003C" w:rsidP="00CF003C">
      <w:pPr>
        <w:spacing w:line="360" w:lineRule="auto"/>
        <w:ind w:firstLine="0"/>
        <w:rPr>
          <w:b/>
          <w:bCs/>
          <w:lang w:val="en-US"/>
        </w:rPr>
      </w:pPr>
      <w:r w:rsidRPr="00CF003C">
        <w:rPr>
          <w:b/>
          <w:bCs/>
          <w:lang w:val="en-US"/>
        </w:rPr>
        <w:t xml:space="preserve">b) </w:t>
      </w:r>
      <w:r w:rsidRPr="00CF003C">
        <w:rPr>
          <w:b/>
          <w:bCs/>
        </w:rPr>
        <w:t>Постоянно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для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системы</w:t>
      </w:r>
      <w:r w:rsidRPr="00CF003C">
        <w:rPr>
          <w:b/>
          <w:bCs/>
          <w:lang w:val="en-US"/>
        </w:rPr>
        <w:t xml:space="preserve"> (Astra Linux </w:t>
      </w:r>
      <w:r w:rsidRPr="00CF003C">
        <w:rPr>
          <w:b/>
          <w:bCs/>
        </w:rPr>
        <w:t>использует</w:t>
      </w:r>
      <w:r w:rsidRPr="00CF003C">
        <w:rPr>
          <w:b/>
          <w:bCs/>
          <w:lang w:val="en-US"/>
        </w:rPr>
        <w:t xml:space="preserve"> </w:t>
      </w:r>
      <w:proofErr w:type="spellStart"/>
      <w:r w:rsidRPr="00CF003C">
        <w:rPr>
          <w:b/>
          <w:bCs/>
          <w:lang w:val="en-US"/>
        </w:rPr>
        <w:t>systemd</w:t>
      </w:r>
      <w:proofErr w:type="spellEnd"/>
      <w:r w:rsidRPr="00CF003C">
        <w:rPr>
          <w:b/>
          <w:bCs/>
          <w:lang w:val="en-US"/>
        </w:rPr>
        <w:t xml:space="preserve">-resolved </w:t>
      </w:r>
      <w:r w:rsidRPr="00CF003C">
        <w:rPr>
          <w:b/>
          <w:bCs/>
        </w:rPr>
        <w:t>или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прямо</w:t>
      </w:r>
      <w:r w:rsidRPr="00CF003C">
        <w:rPr>
          <w:b/>
          <w:bCs/>
          <w:lang w:val="en-US"/>
        </w:rPr>
        <w:t> /</w:t>
      </w:r>
      <w:proofErr w:type="spellStart"/>
      <w:r w:rsidRPr="00CF003C">
        <w:rPr>
          <w:b/>
          <w:bCs/>
          <w:lang w:val="en-US"/>
        </w:rPr>
        <w:t>etc</w:t>
      </w:r>
      <w:proofErr w:type="spellEnd"/>
      <w:r w:rsidRPr="00CF003C">
        <w:rPr>
          <w:b/>
          <w:bCs/>
          <w:lang w:val="en-US"/>
        </w:rPr>
        <w:t>/</w:t>
      </w:r>
      <w:proofErr w:type="spellStart"/>
      <w:r w:rsidRPr="00CF003C">
        <w:rPr>
          <w:b/>
          <w:bCs/>
          <w:lang w:val="en-US"/>
        </w:rPr>
        <w:t>resolv.conf</w:t>
      </w:r>
      <w:proofErr w:type="spellEnd"/>
      <w:r w:rsidRPr="00CF003C">
        <w:rPr>
          <w:b/>
          <w:bCs/>
          <w:lang w:val="en-US"/>
        </w:rPr>
        <w:t>)</w:t>
      </w:r>
    </w:p>
    <w:p w14:paraId="4959004F" w14:textId="658D144E" w:rsidR="00CF003C" w:rsidRPr="004729C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Вариант 1 — </w:t>
      </w:r>
      <w:r w:rsidRPr="00CF003C">
        <w:t>/</w:t>
      </w:r>
      <w:proofErr w:type="spellStart"/>
      <w:r w:rsidRPr="00CF003C">
        <w:t>etc</w:t>
      </w:r>
      <w:proofErr w:type="spellEnd"/>
      <w:r w:rsidRPr="00CF003C">
        <w:t>/</w:t>
      </w:r>
      <w:proofErr w:type="spellStart"/>
      <w:r w:rsidRPr="00CF003C">
        <w:t>resolv.conf</w:t>
      </w:r>
      <w:proofErr w:type="spellEnd"/>
      <w:r w:rsidRPr="00CF003C">
        <w:t xml:space="preserve"> (простой, но может перезаписываться </w:t>
      </w:r>
      <w:proofErr w:type="spellStart"/>
      <w:r w:rsidRPr="00CF003C">
        <w:t>NetworkManager</w:t>
      </w:r>
      <w:proofErr w:type="spellEnd"/>
      <w:r w:rsidRPr="00CF003C">
        <w:t>):</w:t>
      </w:r>
    </w:p>
    <w:p w14:paraId="6998EA1D" w14:textId="35825F41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nano /</w:t>
      </w:r>
      <w:proofErr w:type="spellStart"/>
      <w:r w:rsidRPr="00CF003C">
        <w:rPr>
          <w:lang w:val="en-US"/>
        </w:rPr>
        <w:t>etc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resolv.conf</w:t>
      </w:r>
      <w:proofErr w:type="spellEnd"/>
    </w:p>
    <w:p w14:paraId="2A5A3E9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nameserver 192.168.1.1</w:t>
      </w:r>
    </w:p>
    <w:p w14:paraId="631F06F5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search </w:t>
      </w:r>
      <w:proofErr w:type="spellStart"/>
      <w:proofErr w:type="gramStart"/>
      <w:r w:rsidRPr="00CF003C">
        <w:rPr>
          <w:lang w:val="en-US"/>
        </w:rPr>
        <w:t>example.local</w:t>
      </w:r>
      <w:proofErr w:type="spellEnd"/>
      <w:proofErr w:type="gramEnd"/>
    </w:p>
    <w:p w14:paraId="0E85DD0E" w14:textId="7050F06A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b/>
          <w:bCs/>
        </w:rPr>
        <w:t>Вариант</w:t>
      </w:r>
      <w:r w:rsidRPr="00CF003C">
        <w:rPr>
          <w:b/>
          <w:bCs/>
          <w:lang w:val="en-US"/>
        </w:rPr>
        <w:t xml:space="preserve"> 2 — </w:t>
      </w:r>
      <w:r w:rsidRPr="00CF003C">
        <w:rPr>
          <w:b/>
          <w:bCs/>
        </w:rPr>
        <w:t>через</w:t>
      </w:r>
      <w:r w:rsidRPr="00CF003C">
        <w:rPr>
          <w:b/>
          <w:bCs/>
          <w:lang w:val="en-US"/>
        </w:rPr>
        <w:t> </w:t>
      </w:r>
      <w:proofErr w:type="spellStart"/>
      <w:r w:rsidRPr="00CF003C">
        <w:rPr>
          <w:lang w:val="en-US"/>
        </w:rPr>
        <w:t>systemd</w:t>
      </w:r>
      <w:proofErr w:type="spellEnd"/>
      <w:r w:rsidRPr="00CF003C">
        <w:rPr>
          <w:lang w:val="en-US"/>
        </w:rPr>
        <w:t>-resolved (</w:t>
      </w:r>
      <w:r w:rsidRPr="00CF003C">
        <w:t>современный</w:t>
      </w:r>
      <w:r w:rsidRPr="00CF003C">
        <w:rPr>
          <w:lang w:val="en-US"/>
        </w:rPr>
        <w:t xml:space="preserve"> </w:t>
      </w:r>
      <w:r w:rsidRPr="00CF003C">
        <w:t>способ</w:t>
      </w:r>
      <w:r w:rsidRPr="00CF003C">
        <w:rPr>
          <w:lang w:val="en-US"/>
        </w:rPr>
        <w:t>):</w:t>
      </w:r>
    </w:p>
    <w:p w14:paraId="407E1B42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lastRenderedPageBreak/>
        <w:t>sudo</w:t>
      </w:r>
      <w:proofErr w:type="spellEnd"/>
      <w:r w:rsidRPr="00CF003C">
        <w:rPr>
          <w:lang w:val="en-US"/>
        </w:rPr>
        <w:t xml:space="preserve"> nano /</w:t>
      </w:r>
      <w:proofErr w:type="spellStart"/>
      <w:r w:rsidRPr="00CF003C">
        <w:rPr>
          <w:lang w:val="en-US"/>
        </w:rPr>
        <w:t>etc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systemd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resolved.conf</w:t>
      </w:r>
      <w:proofErr w:type="spellEnd"/>
    </w:p>
    <w:p w14:paraId="40E87D28" w14:textId="5A38298F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32163AA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[Resolve]</w:t>
      </w:r>
    </w:p>
    <w:p w14:paraId="19D3F6D3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DNS=192.168.1.1</w:t>
      </w:r>
    </w:p>
    <w:p w14:paraId="73B0C94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Domains=</w:t>
      </w:r>
      <w:proofErr w:type="spellStart"/>
      <w:r w:rsidRPr="00CF003C">
        <w:rPr>
          <w:lang w:val="en-US"/>
        </w:rPr>
        <w:t>example.local</w:t>
      </w:r>
      <w:proofErr w:type="spellEnd"/>
    </w:p>
    <w:p w14:paraId="6027883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t>Затем</w:t>
      </w:r>
      <w:r w:rsidRPr="00CF003C">
        <w:rPr>
          <w:lang w:val="en-US"/>
        </w:rPr>
        <w:t>:</w:t>
      </w:r>
    </w:p>
    <w:p w14:paraId="67A12F32" w14:textId="62B330F5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D9C781E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</w:t>
      </w:r>
      <w:proofErr w:type="spellStart"/>
      <w:r w:rsidRPr="00CF003C">
        <w:rPr>
          <w:lang w:val="en-US"/>
        </w:rPr>
        <w:t>systemctl</w:t>
      </w:r>
      <w:proofErr w:type="spellEnd"/>
      <w:r w:rsidRPr="00CF003C">
        <w:rPr>
          <w:lang w:val="en-US"/>
        </w:rPr>
        <w:t xml:space="preserve"> restart </w:t>
      </w:r>
      <w:proofErr w:type="spellStart"/>
      <w:r w:rsidRPr="00CF003C">
        <w:rPr>
          <w:lang w:val="en-US"/>
        </w:rPr>
        <w:t>systemd</w:t>
      </w:r>
      <w:proofErr w:type="spellEnd"/>
      <w:r w:rsidRPr="00CF003C">
        <w:rPr>
          <w:lang w:val="en-US"/>
        </w:rPr>
        <w:t>-resolved</w:t>
      </w:r>
    </w:p>
    <w:p w14:paraId="66B8E067" w14:textId="77777777" w:rsidR="00CF003C" w:rsidRPr="004729C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4729CC">
        <w:rPr>
          <w:lang w:val="en-US"/>
        </w:rPr>
        <w:t>resolvectl</w:t>
      </w:r>
      <w:proofErr w:type="spellEnd"/>
      <w:r w:rsidRPr="004729CC">
        <w:rPr>
          <w:lang w:val="en-US"/>
        </w:rPr>
        <w:t xml:space="preserve"> status          # </w:t>
      </w:r>
      <w:r w:rsidRPr="00CF003C">
        <w:t>проверить</w:t>
      </w:r>
      <w:r w:rsidRPr="004729CC">
        <w:rPr>
          <w:lang w:val="en-US"/>
        </w:rPr>
        <w:t xml:space="preserve">, </w:t>
      </w:r>
      <w:r w:rsidRPr="00CF003C">
        <w:t>что</w:t>
      </w:r>
      <w:r w:rsidRPr="004729CC">
        <w:rPr>
          <w:lang w:val="en-US"/>
        </w:rPr>
        <w:t xml:space="preserve"> DNS </w:t>
      </w:r>
      <w:r w:rsidRPr="00CF003C">
        <w:t>применился</w:t>
      </w:r>
    </w:p>
    <w:p w14:paraId="5D85B086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 xml:space="preserve">Вариант 3 — через </w:t>
      </w:r>
      <w:proofErr w:type="spellStart"/>
      <w:r w:rsidRPr="00CF003C">
        <w:rPr>
          <w:b/>
          <w:bCs/>
        </w:rPr>
        <w:t>NetworkManager</w:t>
      </w:r>
      <w:proofErr w:type="spellEnd"/>
      <w:r w:rsidRPr="00CF003C">
        <w:t> (если сеть управляется NM):</w:t>
      </w:r>
    </w:p>
    <w:p w14:paraId="6CD1EE1A" w14:textId="0F6A2470" w:rsidR="00CF003C" w:rsidRPr="004729CC" w:rsidRDefault="00CF003C" w:rsidP="00CF003C">
      <w:pPr>
        <w:spacing w:line="360" w:lineRule="auto"/>
        <w:ind w:firstLine="0"/>
      </w:pPr>
    </w:p>
    <w:p w14:paraId="4CA84B17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nmcli</w:t>
      </w:r>
      <w:proofErr w:type="spellEnd"/>
      <w:r w:rsidRPr="00CF003C">
        <w:rPr>
          <w:lang w:val="en-US"/>
        </w:rPr>
        <w:t xml:space="preserve"> connection </w:t>
      </w:r>
      <w:proofErr w:type="gramStart"/>
      <w:r w:rsidRPr="00CF003C">
        <w:rPr>
          <w:lang w:val="en-US"/>
        </w:rPr>
        <w:t>modify</w:t>
      </w:r>
      <w:proofErr w:type="gramEnd"/>
      <w:r w:rsidRPr="00CF003C">
        <w:rPr>
          <w:lang w:val="en-US"/>
        </w:rPr>
        <w:t xml:space="preserve">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ipv4.dns "192.168.1.1"</w:t>
      </w:r>
    </w:p>
    <w:p w14:paraId="6F557DB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nmcli</w:t>
      </w:r>
      <w:proofErr w:type="spellEnd"/>
      <w:r w:rsidRPr="00CF003C">
        <w:rPr>
          <w:lang w:val="en-US"/>
        </w:rPr>
        <w:t xml:space="preserve"> connection </w:t>
      </w:r>
      <w:proofErr w:type="gramStart"/>
      <w:r w:rsidRPr="00CF003C">
        <w:rPr>
          <w:lang w:val="en-US"/>
        </w:rPr>
        <w:t>modify</w:t>
      </w:r>
      <w:proofErr w:type="gramEnd"/>
      <w:r w:rsidRPr="00CF003C">
        <w:rPr>
          <w:lang w:val="en-US"/>
        </w:rPr>
        <w:t xml:space="preserve">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ipv4.ignore-auto-dns yes</w:t>
      </w:r>
    </w:p>
    <w:p w14:paraId="3DC4661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nmcli</w:t>
      </w:r>
      <w:proofErr w:type="spellEnd"/>
      <w:r w:rsidRPr="00CF003C">
        <w:rPr>
          <w:lang w:val="en-US"/>
        </w:rPr>
        <w:t xml:space="preserve"> connection up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</w:t>
      </w:r>
    </w:p>
    <w:p w14:paraId="328E4CF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c) Проверка, что клиент использует ваш сервер</w:t>
      </w:r>
    </w:p>
    <w:p w14:paraId="182B5ED3" w14:textId="760492B5" w:rsidR="00CF003C" w:rsidRPr="004729CC" w:rsidRDefault="00CF003C" w:rsidP="00CF003C">
      <w:pPr>
        <w:spacing w:line="360" w:lineRule="auto"/>
        <w:ind w:firstLine="0"/>
      </w:pPr>
    </w:p>
    <w:p w14:paraId="52E175E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resolvectl</w:t>
      </w:r>
      <w:proofErr w:type="spellEnd"/>
      <w:r w:rsidRPr="00CF003C">
        <w:rPr>
          <w:lang w:val="en-US"/>
        </w:rPr>
        <w:t xml:space="preserve"> status          # </w:t>
      </w:r>
      <w:r w:rsidRPr="00CF003C">
        <w:t>должен</w:t>
      </w:r>
      <w:r w:rsidRPr="00CF003C">
        <w:rPr>
          <w:lang w:val="en-US"/>
        </w:rPr>
        <w:t xml:space="preserve"> </w:t>
      </w:r>
      <w:r w:rsidRPr="00CF003C">
        <w:t>показать</w:t>
      </w:r>
      <w:r w:rsidRPr="00CF003C">
        <w:rPr>
          <w:lang w:val="en-US"/>
        </w:rPr>
        <w:t xml:space="preserve"> DNS: 192.168.1.1</w:t>
      </w:r>
    </w:p>
    <w:p w14:paraId="2E741F8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cat /</w:t>
      </w:r>
      <w:proofErr w:type="spellStart"/>
      <w:r w:rsidRPr="00CF003C">
        <w:rPr>
          <w:lang w:val="en-US"/>
        </w:rPr>
        <w:t>etc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resolv.conf</w:t>
      </w:r>
      <w:proofErr w:type="spellEnd"/>
      <w:r w:rsidRPr="00CF003C">
        <w:rPr>
          <w:lang w:val="en-US"/>
        </w:rPr>
        <w:t xml:space="preserve">       # </w:t>
      </w:r>
      <w:r w:rsidRPr="00CF003C">
        <w:t>строка</w:t>
      </w:r>
      <w:r w:rsidRPr="00CF003C">
        <w:rPr>
          <w:lang w:val="en-US"/>
        </w:rPr>
        <w:t xml:space="preserve"> nameserver 192.168.1.1</w:t>
      </w:r>
    </w:p>
    <w:p w14:paraId="37EAD311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dig</w:t>
      </w:r>
      <w:proofErr w:type="spellEnd"/>
      <w:r w:rsidRPr="00CF003C">
        <w:t xml:space="preserve"> </w:t>
      </w:r>
      <w:proofErr w:type="spellStart"/>
      <w:proofErr w:type="gramStart"/>
      <w:r w:rsidRPr="00CF003C">
        <w:t>example.local</w:t>
      </w:r>
      <w:proofErr w:type="spellEnd"/>
      <w:proofErr w:type="gramEnd"/>
      <w:r w:rsidRPr="00CF003C">
        <w:t xml:space="preserve">          # без @ — должен ответить ваш сервер</w:t>
      </w:r>
    </w:p>
    <w:p w14:paraId="46AFF629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Важно:</w:t>
      </w:r>
      <w:r w:rsidRPr="00CF003C">
        <w:t> для клиента Windows, который тоже встречается в лабе, настройка выполняется в «Параметры сети → Свойства адаптера → IPv4 → Использовать следующие адреса DNS-серверов», где указывается IP вашей Astra Linux ВМ.</w:t>
      </w:r>
    </w:p>
    <w:p w14:paraId="01E81DA1" w14:textId="77777777" w:rsidR="00914E6C" w:rsidRPr="00CF003C" w:rsidRDefault="00914E6C" w:rsidP="007E13D3">
      <w:pPr>
        <w:spacing w:line="360" w:lineRule="auto"/>
        <w:ind w:firstLine="0"/>
      </w:pPr>
    </w:p>
    <w:sectPr w:rsidR="00914E6C" w:rsidRPr="00CF003C" w:rsidSect="0086551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1760C" w14:textId="77777777" w:rsidR="008F6810" w:rsidRDefault="008F6810" w:rsidP="00791B52">
      <w:r>
        <w:separator/>
      </w:r>
    </w:p>
  </w:endnote>
  <w:endnote w:type="continuationSeparator" w:id="0">
    <w:p w14:paraId="097362DA" w14:textId="77777777" w:rsidR="008F6810" w:rsidRDefault="008F6810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CDF">
          <w:rPr>
            <w:noProof/>
          </w:rPr>
          <w:t>5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5A081469" w:rsidR="00791B52" w:rsidRDefault="00791B52" w:rsidP="00791B52">
    <w:pPr>
      <w:pStyle w:val="a8"/>
      <w:ind w:firstLine="0"/>
      <w:jc w:val="center"/>
    </w:pPr>
    <w:r>
      <w:t>202</w:t>
    </w:r>
    <w:r w:rsidR="00A85623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50F04" w14:textId="77777777" w:rsidR="008F6810" w:rsidRDefault="008F6810" w:rsidP="00791B52">
      <w:r>
        <w:separator/>
      </w:r>
    </w:p>
  </w:footnote>
  <w:footnote w:type="continuationSeparator" w:id="0">
    <w:p w14:paraId="38A96417" w14:textId="77777777" w:rsidR="008F6810" w:rsidRDefault="008F6810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14E"/>
    <w:multiLevelType w:val="multilevel"/>
    <w:tmpl w:val="8FF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C240DF"/>
    <w:multiLevelType w:val="multilevel"/>
    <w:tmpl w:val="E602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273AD"/>
    <w:multiLevelType w:val="multilevel"/>
    <w:tmpl w:val="23E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572E3"/>
    <w:multiLevelType w:val="multilevel"/>
    <w:tmpl w:val="8A5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01817"/>
    <w:multiLevelType w:val="hybridMultilevel"/>
    <w:tmpl w:val="5622CD02"/>
    <w:lvl w:ilvl="0" w:tplc="1EE2369C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0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4D2B99"/>
    <w:multiLevelType w:val="multilevel"/>
    <w:tmpl w:val="A4B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92BC9"/>
    <w:multiLevelType w:val="multilevel"/>
    <w:tmpl w:val="035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87592A"/>
    <w:multiLevelType w:val="hybridMultilevel"/>
    <w:tmpl w:val="E2B846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70D200C"/>
    <w:multiLevelType w:val="multilevel"/>
    <w:tmpl w:val="39C6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41AB9"/>
    <w:multiLevelType w:val="multilevel"/>
    <w:tmpl w:val="9C9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C42F8"/>
    <w:multiLevelType w:val="multilevel"/>
    <w:tmpl w:val="EDF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A34CC"/>
    <w:multiLevelType w:val="multilevel"/>
    <w:tmpl w:val="668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91187">
    <w:abstractNumId w:val="4"/>
  </w:num>
  <w:num w:numId="2" w16cid:durableId="1273778629">
    <w:abstractNumId w:val="2"/>
  </w:num>
  <w:num w:numId="3" w16cid:durableId="94251310">
    <w:abstractNumId w:val="7"/>
  </w:num>
  <w:num w:numId="4" w16cid:durableId="823619100">
    <w:abstractNumId w:val="1"/>
  </w:num>
  <w:num w:numId="5" w16cid:durableId="368914278">
    <w:abstractNumId w:val="13"/>
  </w:num>
  <w:num w:numId="6" w16cid:durableId="1257710734">
    <w:abstractNumId w:val="10"/>
  </w:num>
  <w:num w:numId="7" w16cid:durableId="2045211038">
    <w:abstractNumId w:val="6"/>
  </w:num>
  <w:num w:numId="8" w16cid:durableId="242644539">
    <w:abstractNumId w:val="16"/>
  </w:num>
  <w:num w:numId="9" w16cid:durableId="1227187371">
    <w:abstractNumId w:val="9"/>
  </w:num>
  <w:num w:numId="10" w16cid:durableId="261567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9619165">
    <w:abstractNumId w:val="0"/>
  </w:num>
  <w:num w:numId="12" w16cid:durableId="1461991535">
    <w:abstractNumId w:val="3"/>
  </w:num>
  <w:num w:numId="13" w16cid:durableId="123038753">
    <w:abstractNumId w:val="11"/>
  </w:num>
  <w:num w:numId="14" w16cid:durableId="383526654">
    <w:abstractNumId w:val="19"/>
  </w:num>
  <w:num w:numId="15" w16cid:durableId="1945456852">
    <w:abstractNumId w:val="5"/>
  </w:num>
  <w:num w:numId="16" w16cid:durableId="1760953870">
    <w:abstractNumId w:val="12"/>
  </w:num>
  <w:num w:numId="17" w16cid:durableId="827285791">
    <w:abstractNumId w:val="17"/>
  </w:num>
  <w:num w:numId="18" w16cid:durableId="1382947233">
    <w:abstractNumId w:val="8"/>
  </w:num>
  <w:num w:numId="19" w16cid:durableId="1730685979">
    <w:abstractNumId w:val="15"/>
  </w:num>
  <w:num w:numId="20" w16cid:durableId="8711860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FD5"/>
    <w:rsid w:val="0001051E"/>
    <w:rsid w:val="000137BD"/>
    <w:rsid w:val="00017502"/>
    <w:rsid w:val="00020393"/>
    <w:rsid w:val="00037C13"/>
    <w:rsid w:val="0005373E"/>
    <w:rsid w:val="00053F88"/>
    <w:rsid w:val="0005494C"/>
    <w:rsid w:val="00063C6C"/>
    <w:rsid w:val="000657BE"/>
    <w:rsid w:val="000779B7"/>
    <w:rsid w:val="00083DDA"/>
    <w:rsid w:val="000848A1"/>
    <w:rsid w:val="0008527A"/>
    <w:rsid w:val="00096BDB"/>
    <w:rsid w:val="000B0BDD"/>
    <w:rsid w:val="000B4F43"/>
    <w:rsid w:val="000B7DE3"/>
    <w:rsid w:val="000C324C"/>
    <w:rsid w:val="000D4933"/>
    <w:rsid w:val="000E04C5"/>
    <w:rsid w:val="000E4E14"/>
    <w:rsid w:val="000F66B2"/>
    <w:rsid w:val="00101340"/>
    <w:rsid w:val="0010211F"/>
    <w:rsid w:val="0010533B"/>
    <w:rsid w:val="00142FD7"/>
    <w:rsid w:val="001448B0"/>
    <w:rsid w:val="00144E02"/>
    <w:rsid w:val="00173E9A"/>
    <w:rsid w:val="00175F7D"/>
    <w:rsid w:val="001906C3"/>
    <w:rsid w:val="0019527E"/>
    <w:rsid w:val="001A4EC4"/>
    <w:rsid w:val="001C12EE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30368"/>
    <w:rsid w:val="002531C6"/>
    <w:rsid w:val="002557EA"/>
    <w:rsid w:val="0025630C"/>
    <w:rsid w:val="002650F9"/>
    <w:rsid w:val="002764B7"/>
    <w:rsid w:val="00281E81"/>
    <w:rsid w:val="00293FE9"/>
    <w:rsid w:val="002A46FC"/>
    <w:rsid w:val="002A7ED7"/>
    <w:rsid w:val="002C5900"/>
    <w:rsid w:val="002D7A76"/>
    <w:rsid w:val="002D7ABE"/>
    <w:rsid w:val="002E5D07"/>
    <w:rsid w:val="002F0B87"/>
    <w:rsid w:val="00304064"/>
    <w:rsid w:val="00323161"/>
    <w:rsid w:val="003270FF"/>
    <w:rsid w:val="003337B3"/>
    <w:rsid w:val="003337F4"/>
    <w:rsid w:val="0034046B"/>
    <w:rsid w:val="00346CA9"/>
    <w:rsid w:val="00347FEF"/>
    <w:rsid w:val="00356257"/>
    <w:rsid w:val="003567BD"/>
    <w:rsid w:val="00361BA8"/>
    <w:rsid w:val="00363DAE"/>
    <w:rsid w:val="003665B1"/>
    <w:rsid w:val="0037167B"/>
    <w:rsid w:val="00372494"/>
    <w:rsid w:val="0037318B"/>
    <w:rsid w:val="0038275B"/>
    <w:rsid w:val="00390E46"/>
    <w:rsid w:val="003B233B"/>
    <w:rsid w:val="003B3B5C"/>
    <w:rsid w:val="003B3DD3"/>
    <w:rsid w:val="003B53AA"/>
    <w:rsid w:val="003C3DD9"/>
    <w:rsid w:val="00417E8A"/>
    <w:rsid w:val="0042793D"/>
    <w:rsid w:val="004324AF"/>
    <w:rsid w:val="00446975"/>
    <w:rsid w:val="00462973"/>
    <w:rsid w:val="004630A7"/>
    <w:rsid w:val="00463AB4"/>
    <w:rsid w:val="004729CC"/>
    <w:rsid w:val="004852BB"/>
    <w:rsid w:val="00486253"/>
    <w:rsid w:val="004924EF"/>
    <w:rsid w:val="00497F2B"/>
    <w:rsid w:val="004A0E9C"/>
    <w:rsid w:val="004B1A36"/>
    <w:rsid w:val="004B6ED1"/>
    <w:rsid w:val="004C3418"/>
    <w:rsid w:val="004C6BB3"/>
    <w:rsid w:val="004D5CCF"/>
    <w:rsid w:val="004E18E7"/>
    <w:rsid w:val="004E54C4"/>
    <w:rsid w:val="00506F8B"/>
    <w:rsid w:val="00540D44"/>
    <w:rsid w:val="00541CED"/>
    <w:rsid w:val="0054686E"/>
    <w:rsid w:val="0055620D"/>
    <w:rsid w:val="00570570"/>
    <w:rsid w:val="00575309"/>
    <w:rsid w:val="00585724"/>
    <w:rsid w:val="00586366"/>
    <w:rsid w:val="00593E45"/>
    <w:rsid w:val="005A2ACA"/>
    <w:rsid w:val="005B029C"/>
    <w:rsid w:val="005C4551"/>
    <w:rsid w:val="005E6040"/>
    <w:rsid w:val="005E73B8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235D1"/>
    <w:rsid w:val="00625A1D"/>
    <w:rsid w:val="006502BE"/>
    <w:rsid w:val="00654268"/>
    <w:rsid w:val="00683BB2"/>
    <w:rsid w:val="006A5881"/>
    <w:rsid w:val="006A66D9"/>
    <w:rsid w:val="006C0301"/>
    <w:rsid w:val="006C78AE"/>
    <w:rsid w:val="006D4E8A"/>
    <w:rsid w:val="006D537A"/>
    <w:rsid w:val="006F6683"/>
    <w:rsid w:val="00705C82"/>
    <w:rsid w:val="00707C28"/>
    <w:rsid w:val="007115FD"/>
    <w:rsid w:val="00715AF3"/>
    <w:rsid w:val="00720D47"/>
    <w:rsid w:val="0072720D"/>
    <w:rsid w:val="00732FAD"/>
    <w:rsid w:val="00742DDC"/>
    <w:rsid w:val="007527F5"/>
    <w:rsid w:val="00766D0F"/>
    <w:rsid w:val="00783D80"/>
    <w:rsid w:val="00784FC9"/>
    <w:rsid w:val="00791B52"/>
    <w:rsid w:val="00795F05"/>
    <w:rsid w:val="007964A8"/>
    <w:rsid w:val="007E0156"/>
    <w:rsid w:val="007E13D3"/>
    <w:rsid w:val="007E14FD"/>
    <w:rsid w:val="007E2DC3"/>
    <w:rsid w:val="007E7B93"/>
    <w:rsid w:val="007F4FEE"/>
    <w:rsid w:val="00820E72"/>
    <w:rsid w:val="0082766D"/>
    <w:rsid w:val="00835EBB"/>
    <w:rsid w:val="0084334A"/>
    <w:rsid w:val="00844E0E"/>
    <w:rsid w:val="00851B42"/>
    <w:rsid w:val="008604A8"/>
    <w:rsid w:val="0086551E"/>
    <w:rsid w:val="00865D2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6810"/>
    <w:rsid w:val="008F7CF1"/>
    <w:rsid w:val="00914E6C"/>
    <w:rsid w:val="00952301"/>
    <w:rsid w:val="009565A4"/>
    <w:rsid w:val="00974F05"/>
    <w:rsid w:val="009757BA"/>
    <w:rsid w:val="00993591"/>
    <w:rsid w:val="009A770A"/>
    <w:rsid w:val="009B0E47"/>
    <w:rsid w:val="009C1F6B"/>
    <w:rsid w:val="009C6CDF"/>
    <w:rsid w:val="009D3625"/>
    <w:rsid w:val="009D6530"/>
    <w:rsid w:val="009E4A42"/>
    <w:rsid w:val="009E67B6"/>
    <w:rsid w:val="00A12169"/>
    <w:rsid w:val="00A304C5"/>
    <w:rsid w:val="00A33C46"/>
    <w:rsid w:val="00A449F6"/>
    <w:rsid w:val="00A53CE7"/>
    <w:rsid w:val="00A5635C"/>
    <w:rsid w:val="00A77778"/>
    <w:rsid w:val="00A85623"/>
    <w:rsid w:val="00A86C73"/>
    <w:rsid w:val="00AA5EA0"/>
    <w:rsid w:val="00AB0014"/>
    <w:rsid w:val="00AC39F7"/>
    <w:rsid w:val="00AE0B67"/>
    <w:rsid w:val="00AE368F"/>
    <w:rsid w:val="00B01E6F"/>
    <w:rsid w:val="00B10CF4"/>
    <w:rsid w:val="00B41839"/>
    <w:rsid w:val="00B5263B"/>
    <w:rsid w:val="00B670D6"/>
    <w:rsid w:val="00B806BD"/>
    <w:rsid w:val="00B81D75"/>
    <w:rsid w:val="00B843A9"/>
    <w:rsid w:val="00B854F5"/>
    <w:rsid w:val="00B904CD"/>
    <w:rsid w:val="00BA3587"/>
    <w:rsid w:val="00BC4F87"/>
    <w:rsid w:val="00BD7BF2"/>
    <w:rsid w:val="00BE3B00"/>
    <w:rsid w:val="00C02B90"/>
    <w:rsid w:val="00C05685"/>
    <w:rsid w:val="00C1305C"/>
    <w:rsid w:val="00C1331D"/>
    <w:rsid w:val="00C14062"/>
    <w:rsid w:val="00C23E12"/>
    <w:rsid w:val="00C32889"/>
    <w:rsid w:val="00C3666B"/>
    <w:rsid w:val="00C36AA4"/>
    <w:rsid w:val="00C44362"/>
    <w:rsid w:val="00C473F2"/>
    <w:rsid w:val="00C539DE"/>
    <w:rsid w:val="00C57845"/>
    <w:rsid w:val="00C8228F"/>
    <w:rsid w:val="00C95A5D"/>
    <w:rsid w:val="00CA3BAD"/>
    <w:rsid w:val="00CA7C18"/>
    <w:rsid w:val="00CC0D24"/>
    <w:rsid w:val="00CC5D83"/>
    <w:rsid w:val="00CF003C"/>
    <w:rsid w:val="00CF257C"/>
    <w:rsid w:val="00D0295D"/>
    <w:rsid w:val="00D05810"/>
    <w:rsid w:val="00D20296"/>
    <w:rsid w:val="00D22BBD"/>
    <w:rsid w:val="00D248C7"/>
    <w:rsid w:val="00D35562"/>
    <w:rsid w:val="00D40BDD"/>
    <w:rsid w:val="00D45FB9"/>
    <w:rsid w:val="00D5029A"/>
    <w:rsid w:val="00D60307"/>
    <w:rsid w:val="00D61C22"/>
    <w:rsid w:val="00D73C52"/>
    <w:rsid w:val="00D74FD4"/>
    <w:rsid w:val="00D767D8"/>
    <w:rsid w:val="00D92556"/>
    <w:rsid w:val="00D9782E"/>
    <w:rsid w:val="00DA11BF"/>
    <w:rsid w:val="00DA2A92"/>
    <w:rsid w:val="00DA5FD5"/>
    <w:rsid w:val="00DC42E6"/>
    <w:rsid w:val="00DC50F5"/>
    <w:rsid w:val="00DC531F"/>
    <w:rsid w:val="00DD6D86"/>
    <w:rsid w:val="00DE0C69"/>
    <w:rsid w:val="00DE4EBB"/>
    <w:rsid w:val="00E0645A"/>
    <w:rsid w:val="00E06E1F"/>
    <w:rsid w:val="00E2030B"/>
    <w:rsid w:val="00E27DC7"/>
    <w:rsid w:val="00E3128F"/>
    <w:rsid w:val="00E324B3"/>
    <w:rsid w:val="00E4764F"/>
    <w:rsid w:val="00E47A44"/>
    <w:rsid w:val="00E54EAD"/>
    <w:rsid w:val="00E66B04"/>
    <w:rsid w:val="00E7241F"/>
    <w:rsid w:val="00E7311E"/>
    <w:rsid w:val="00E75509"/>
    <w:rsid w:val="00E91F38"/>
    <w:rsid w:val="00EA015F"/>
    <w:rsid w:val="00EA0C36"/>
    <w:rsid w:val="00EA367F"/>
    <w:rsid w:val="00EB7944"/>
    <w:rsid w:val="00EC2149"/>
    <w:rsid w:val="00EC27BE"/>
    <w:rsid w:val="00ED0E93"/>
    <w:rsid w:val="00ED64F5"/>
    <w:rsid w:val="00EF7443"/>
    <w:rsid w:val="00F14BEB"/>
    <w:rsid w:val="00F36DBC"/>
    <w:rsid w:val="00F52015"/>
    <w:rsid w:val="00F56A44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C19B1"/>
    <w:rsid w:val="00FE1C53"/>
    <w:rsid w:val="00FE7B18"/>
    <w:rsid w:val="00FF0AB3"/>
    <w:rsid w:val="00FF1F24"/>
    <w:rsid w:val="00FF1F99"/>
    <w:rsid w:val="00FF3602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docId w15:val="{4EB3E935-243B-4BAB-AF17-20C2AED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31F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E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3036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0368"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14E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4E29B-7163-4A3F-9B5F-1CF9DE6D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3855</TotalTime>
  <Pages>7</Pages>
  <Words>898</Words>
  <Characters>5120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205</cp:revision>
  <dcterms:created xsi:type="dcterms:W3CDTF">2024-11-26T09:50:00Z</dcterms:created>
  <dcterms:modified xsi:type="dcterms:W3CDTF">2026-10-18T20:34:00Z</dcterms:modified>
</cp:coreProperties>
</file>